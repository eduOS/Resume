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D4F25">
      <w:pPr>
        <w:pStyle w:val="2"/>
        <w:keepNext w:val="0"/>
        <w:keepLines w:val="0"/>
        <w:widowControl/>
        <w:suppressLineNumbers w:val="0"/>
        <w:outlineLvl w:val="9"/>
        <w:rPr>
          <w:woUserID w:val="1"/>
        </w:rPr>
      </w:pPr>
      <w:r>
        <w:rPr>
          <w:rStyle w:val="15"/>
          <w:b/>
          <w:woUserID w:val="1"/>
        </w:rPr>
        <w:t>Lerner Zhang</w:t>
      </w:r>
    </w:p>
    <w:p w14:paraId="6AE89740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Shanghai | 13122528038 | lerner.</w:t>
      </w:r>
      <w:r>
        <w:rPr>
          <w:lang w:val="en"/>
          <w:woUserID w:val="1"/>
        </w:rPr>
        <w:t>zhang</w:t>
      </w:r>
      <w:r>
        <w:rPr>
          <w:woUserID w:val="1"/>
        </w:rPr>
        <w:t>@</w:t>
      </w:r>
      <w:r>
        <w:rPr>
          <w:lang w:val="en"/>
          <w:woUserID w:val="1"/>
        </w:rPr>
        <w:t>gmail</w:t>
      </w:r>
      <w:r>
        <w:rPr>
          <w:woUserID w:val="1"/>
        </w:rPr>
        <w:t>.com</w:t>
      </w:r>
    </w:p>
    <w:p w14:paraId="7C537E62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58300">
      <w:pPr>
        <w:pStyle w:val="3"/>
        <w:keepNext w:val="0"/>
        <w:keepLines w:val="0"/>
        <w:widowControl/>
        <w:suppressLineNumbers w:val="0"/>
        <w:outlineLvl w:val="9"/>
        <w:rPr>
          <w:woUserID w:val="1"/>
        </w:rPr>
      </w:pPr>
      <w:r>
        <w:rPr>
          <w:rStyle w:val="15"/>
          <w:b/>
          <w:woUserID w:val="1"/>
        </w:rPr>
        <w:t>Objective</w:t>
      </w:r>
    </w:p>
    <w:p w14:paraId="4F406C17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Seeking a full-time position leveraging my 9+ years of experience in natural language processing, knowledge graph construction, AI algorithms, and full-stack product development. Passionate about building intelligent systems that empower learning and user interaction.</w:t>
      </w:r>
    </w:p>
    <w:p w14:paraId="34A669E8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1710F">
      <w:pPr>
        <w:pStyle w:val="3"/>
        <w:keepNext w:val="0"/>
        <w:keepLines w:val="0"/>
        <w:widowControl/>
        <w:suppressLineNumbers w:val="0"/>
        <w:outlineLvl w:val="9"/>
        <w:rPr>
          <w:woUserID w:val="1"/>
        </w:rPr>
      </w:pPr>
      <w:r>
        <w:rPr>
          <w:rStyle w:val="15"/>
          <w:b/>
          <w:woUserID w:val="1"/>
        </w:rPr>
        <w:t>Education</w:t>
      </w:r>
    </w:p>
    <w:p w14:paraId="18B59FBA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rStyle w:val="15"/>
          <w:woUserID w:val="1"/>
        </w:rPr>
        <w:t>Hunan University of Science and Technology</w:t>
      </w:r>
      <w:r>
        <w:rPr>
          <w:woUserID w:val="1"/>
        </w:rPr>
        <w:t>, Xiangtan, Hunan</w:t>
      </w:r>
      <w:r>
        <w:rPr>
          <w:woUserID w:val="1"/>
        </w:rPr>
        <w:br w:type="textWrapping"/>
      </w:r>
      <w:r>
        <w:rPr>
          <w:rStyle w:val="15"/>
          <w:woUserID w:val="1"/>
        </w:rPr>
        <w:t>Bachelor's degree</w:t>
      </w:r>
      <w:r>
        <w:rPr>
          <w:woUserID w:val="1"/>
        </w:rPr>
        <w:t xml:space="preserve"> | 2009 – 2013</w:t>
      </w:r>
      <w:r>
        <w:rPr>
          <w:woUserID w:val="1"/>
        </w:rPr>
        <w:br w:type="textWrapping"/>
      </w:r>
      <w:r>
        <w:rPr>
          <w:woUserID w:val="1"/>
        </w:rPr>
        <w:t>Major: Education Technology | GPA: 3.5</w:t>
      </w:r>
    </w:p>
    <w:p w14:paraId="0F85F868">
      <w:pPr>
        <w:pStyle w:val="11"/>
        <w:keepNext w:val="0"/>
        <w:keepLines w:val="0"/>
        <w:widowControl/>
        <w:suppressLineNumbers w:val="0"/>
        <w:rPr>
          <w:rStyle w:val="16"/>
          <w:woUserID w:val="1"/>
        </w:rPr>
      </w:pPr>
      <w:r>
        <w:rPr>
          <w:rStyle w:val="15"/>
          <w:woUserID w:val="1"/>
        </w:rPr>
        <w:t>East China Normal University</w:t>
      </w:r>
      <w:r>
        <w:rPr>
          <w:woUserID w:val="1"/>
        </w:rPr>
        <w:t>, Putuo, Shanghai</w:t>
      </w:r>
      <w:r>
        <w:rPr>
          <w:woUserID w:val="1"/>
        </w:rPr>
        <w:br w:type="textWrapping"/>
      </w:r>
      <w:r>
        <w:rPr>
          <w:rStyle w:val="15"/>
          <w:woUserID w:val="1"/>
        </w:rPr>
        <w:t>Academic Master’s degree</w:t>
      </w:r>
      <w:r>
        <w:rPr>
          <w:woUserID w:val="1"/>
        </w:rPr>
        <w:t xml:space="preserve"> | 2013 – 2016</w:t>
      </w:r>
      <w:r>
        <w:rPr>
          <w:woUserID w:val="1"/>
        </w:rPr>
        <w:br w:type="textWrapping"/>
      </w:r>
      <w:r>
        <w:rPr>
          <w:woUserID w:val="1"/>
        </w:rPr>
        <w:t>Major: Education Technology | GPA: top 5%</w:t>
      </w:r>
      <w:r>
        <w:rPr>
          <w:woUserID w:val="1"/>
        </w:rPr>
        <w:br w:type="textWrapping"/>
      </w:r>
      <w:r>
        <w:rPr>
          <w:woUserID w:val="1"/>
        </w:rPr>
        <w:t xml:space="preserve">Thesis: </w:t>
      </w:r>
      <w:r>
        <w:rPr>
          <w:rStyle w:val="16"/>
          <w:woUserID w:val="1"/>
        </w:rPr>
        <w:t>An Open Source Approach to EFL Writing Technology</w:t>
      </w:r>
    </w:p>
    <w:p w14:paraId="6AC6E8CD">
      <w:pPr>
        <w:rPr>
          <w:rStyle w:val="15"/>
          <w:woUserID w:val="1"/>
        </w:rPr>
      </w:pPr>
      <w:r>
        <w:rPr>
          <w:rStyle w:val="15"/>
          <w:woUserID w:val="1"/>
        </w:rPr>
        <w:br w:type="page"/>
      </w:r>
    </w:p>
    <w:p w14:paraId="18D28E6B">
      <w:pPr>
        <w:pStyle w:val="3"/>
        <w:keepNext w:val="0"/>
        <w:keepLines w:val="0"/>
        <w:widowControl/>
        <w:suppressLineNumbers w:val="0"/>
        <w:outlineLvl w:val="9"/>
        <w:rPr>
          <w:woUserID w:val="1"/>
        </w:rPr>
      </w:pPr>
      <w:r>
        <w:rPr>
          <w:rStyle w:val="15"/>
          <w:b/>
          <w:woUserID w:val="1"/>
        </w:rPr>
        <w:t>Experience</w:t>
      </w:r>
    </w:p>
    <w:p w14:paraId="47613087">
      <w:pPr>
        <w:pStyle w:val="4"/>
        <w:keepNext w:val="0"/>
        <w:keepLines w:val="0"/>
        <w:widowControl/>
        <w:suppressLineNumbers w:val="0"/>
        <w:outlineLvl w:val="9"/>
        <w:rPr>
          <w:sz w:val="26"/>
          <w:szCs w:val="26"/>
          <w:woUserID w:val="1"/>
        </w:rPr>
      </w:pPr>
      <w:r>
        <w:rPr>
          <w:rStyle w:val="15"/>
          <w:b/>
          <w:sz w:val="26"/>
          <w:szCs w:val="26"/>
          <w:woUserID w:val="1"/>
        </w:rPr>
        <w:t>Founder &amp; Full-Stack Engineer | Vocabulary Journal | Remote</w:t>
      </w:r>
    </w:p>
    <w:p w14:paraId="0953FDE1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rStyle w:val="15"/>
          <w:woUserID w:val="1"/>
        </w:rPr>
        <w:t>Nov 2022 – Oct 2025</w:t>
      </w:r>
    </w:p>
    <w:p w14:paraId="5DB25AB8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>Designed and built a PWA and website to help language learners expand vocabulary through journaling.</w:t>
      </w:r>
    </w:p>
    <w:p w14:paraId="5A2273E6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rFonts w:hint="default"/>
          <w:lang w:val="en"/>
          <w:woUserID w:val="1"/>
        </w:rPr>
      </w:pPr>
      <w:r>
        <w:rPr>
          <w:woUserID w:val="1"/>
        </w:rPr>
        <w:t>Conducted user interviews, designed UX/UI, and iterated based on user feedback</w:t>
      </w:r>
      <w:r>
        <w:rPr>
          <w:lang w:val="en"/>
          <w:woUserID w:val="1"/>
        </w:rPr>
        <w:t xml:space="preserve">. </w:t>
      </w:r>
    </w:p>
    <w:p w14:paraId="4E07BE59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rFonts w:hint="default"/>
          <w:lang w:val="en"/>
          <w:woUserID w:val="1"/>
        </w:rPr>
      </w:pPr>
      <w:r>
        <w:rPr>
          <w:woUserID w:val="1"/>
        </w:rPr>
        <w:t xml:space="preserve">Developed frontend using </w:t>
      </w:r>
      <w:r>
        <w:rPr>
          <w:rStyle w:val="15"/>
          <w:woUserID w:val="1"/>
        </w:rPr>
        <w:t>Lit</w:t>
      </w:r>
      <w:r>
        <w:rPr>
          <w:woUserID w:val="1"/>
        </w:rPr>
        <w:t xml:space="preserve">, </w:t>
      </w:r>
      <w:r>
        <w:rPr>
          <w:rStyle w:val="15"/>
          <w:woUserID w:val="1"/>
        </w:rPr>
        <w:t>TypeScript</w:t>
      </w:r>
      <w:r>
        <w:rPr>
          <w:woUserID w:val="1"/>
        </w:rPr>
        <w:t xml:space="preserve">, and </w:t>
      </w:r>
      <w:r>
        <w:rPr>
          <w:rStyle w:val="15"/>
          <w:woUserID w:val="1"/>
        </w:rPr>
        <w:t>Vite</w:t>
      </w:r>
      <w:r>
        <w:rPr>
          <w:woUserID w:val="1"/>
        </w:rPr>
        <w:t xml:space="preserve">; backend with </w:t>
      </w:r>
      <w:r>
        <w:rPr>
          <w:rStyle w:val="15"/>
          <w:woUserID w:val="1"/>
        </w:rPr>
        <w:t>Flask</w:t>
      </w:r>
      <w:r>
        <w:rPr>
          <w:woUserID w:val="1"/>
        </w:rPr>
        <w:t xml:space="preserve">, </w:t>
      </w:r>
      <w:r>
        <w:rPr>
          <w:rStyle w:val="15"/>
          <w:woUserID w:val="1"/>
        </w:rPr>
        <w:t>Gunicorn</w:t>
      </w:r>
      <w:r>
        <w:rPr>
          <w:woUserID w:val="1"/>
        </w:rPr>
        <w:t xml:space="preserve">, and </w:t>
      </w:r>
      <w:r>
        <w:rPr>
          <w:rStyle w:val="15"/>
          <w:woUserID w:val="1"/>
        </w:rPr>
        <w:t>PostgreSQL</w:t>
      </w:r>
      <w:r>
        <w:rPr>
          <w:rStyle w:val="15"/>
          <w:rFonts w:asciiTheme="minorAscii"/>
          <w:lang w:val="en"/>
          <w:woUserID w:val="1"/>
        </w:rPr>
        <w:t xml:space="preserve">. </w:t>
      </w:r>
    </w:p>
    <w:p w14:paraId="15FC2065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>Managed all aspects of the product lifecycle from idea validation to deployment and growth.</w:t>
      </w:r>
    </w:p>
    <w:p w14:paraId="1C95E032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32BE8">
      <w:pPr>
        <w:pStyle w:val="4"/>
        <w:keepNext w:val="0"/>
        <w:keepLines w:val="0"/>
        <w:widowControl/>
        <w:suppressLineNumbers w:val="0"/>
        <w:outlineLvl w:val="1"/>
        <w:rPr>
          <w:sz w:val="26"/>
          <w:szCs w:val="26"/>
          <w:woUserID w:val="1"/>
        </w:rPr>
      </w:pPr>
      <w:r>
        <w:rPr>
          <w:rStyle w:val="15"/>
          <w:b/>
          <w:sz w:val="26"/>
          <w:szCs w:val="26"/>
          <w:woUserID w:val="1"/>
        </w:rPr>
        <w:t>AI Algorithm Tech Lead | Zhihuishu | Shanghai</w:t>
      </w:r>
    </w:p>
    <w:p w14:paraId="3DD81EB3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rStyle w:val="15"/>
          <w:woUserID w:val="1"/>
        </w:rPr>
        <w:t>Oct 2021 – Nov 2022</w:t>
      </w:r>
    </w:p>
    <w:p w14:paraId="6DF9B9A4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>Led AI team in building large-scale course knowledge graphs.</w:t>
      </w:r>
    </w:p>
    <w:p w14:paraId="322A4B7E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rFonts w:hint="default"/>
          <w:lang w:val="en"/>
          <w:woUserID w:val="1"/>
        </w:rPr>
      </w:pPr>
      <w:r>
        <w:rPr>
          <w:woUserID w:val="1"/>
        </w:rPr>
        <w:t>Developed OCR pipelines to digitize educational books and link extracted content with structured knowledge concepts</w:t>
      </w:r>
      <w:r>
        <w:rPr>
          <w:lang w:val="en"/>
          <w:woUserID w:val="1"/>
        </w:rPr>
        <w:t xml:space="preserve">. </w:t>
      </w:r>
    </w:p>
    <w:p w14:paraId="00F1247C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>Designed and implemented concept graphs connecting concepts, book locations, and exercises for adaptive learning.</w:t>
      </w:r>
    </w:p>
    <w:p w14:paraId="47602DDB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>Collaborated with cross-functional teams to integrate AI-driven content recommendation systems.</w:t>
      </w:r>
    </w:p>
    <w:p w14:paraId="6CC58AAC">
      <w:pPr>
        <w:rPr>
          <w:rStyle w:val="15"/>
          <w:woUserID w:val="1"/>
        </w:rPr>
      </w:pPr>
      <w:r>
        <w:rPr>
          <w:rStyle w:val="15"/>
          <w:woUserID w:val="1"/>
        </w:rPr>
        <w:br w:type="page"/>
      </w:r>
    </w:p>
    <w:p w14:paraId="41E5A2BD">
      <w:pPr>
        <w:pStyle w:val="4"/>
        <w:keepNext w:val="0"/>
        <w:keepLines w:val="0"/>
        <w:widowControl/>
        <w:suppressLineNumbers w:val="0"/>
        <w:outlineLvl w:val="1"/>
        <w:rPr>
          <w:sz w:val="26"/>
          <w:szCs w:val="26"/>
          <w:woUserID w:val="1"/>
        </w:rPr>
      </w:pPr>
      <w:r>
        <w:rPr>
          <w:rStyle w:val="15"/>
          <w:b/>
          <w:sz w:val="26"/>
          <w:szCs w:val="26"/>
          <w:woUserID w:val="1"/>
        </w:rPr>
        <w:t>Senior Algorithm Engineer | Alibaba Group - Banma | Shanghai</w:t>
      </w:r>
    </w:p>
    <w:p w14:paraId="698E055F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rStyle w:val="15"/>
          <w:woUserID w:val="1"/>
        </w:rPr>
        <w:t>May 2019 – Oct 2021</w:t>
      </w:r>
    </w:p>
    <w:p w14:paraId="76E53D1B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 xml:space="preserve">Developed intent detection, slot filling, and entity linking models using </w:t>
      </w:r>
      <w:r>
        <w:rPr>
          <w:rStyle w:val="15"/>
          <w:woUserID w:val="1"/>
        </w:rPr>
        <w:t>BERT</w:t>
      </w:r>
      <w:r>
        <w:rPr>
          <w:woUserID w:val="1"/>
        </w:rPr>
        <w:t xml:space="preserve">, </w:t>
      </w:r>
      <w:r>
        <w:rPr>
          <w:rStyle w:val="15"/>
          <w:woUserID w:val="1"/>
        </w:rPr>
        <w:t>CRF</w:t>
      </w:r>
      <w:r>
        <w:rPr>
          <w:woUserID w:val="1"/>
        </w:rPr>
        <w:t xml:space="preserve">, and </w:t>
      </w:r>
      <w:r>
        <w:rPr>
          <w:rStyle w:val="15"/>
          <w:woUserID w:val="1"/>
        </w:rPr>
        <w:t>KBERT</w:t>
      </w:r>
      <w:r>
        <w:rPr>
          <w:woUserID w:val="1"/>
        </w:rPr>
        <w:t>.</w:t>
      </w:r>
    </w:p>
    <w:p w14:paraId="07F5F5AE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>Reduced false positives in addressee detection from 5% to 1.4% and increased recall from 84% to 93%.</w:t>
      </w:r>
    </w:p>
    <w:p w14:paraId="6EAE1553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 xml:space="preserve">Implemented continual learning pipelines, data drift monitoring, and student–teacher model distillation for </w:t>
      </w:r>
      <w:r>
        <w:rPr>
          <w:rStyle w:val="15"/>
          <w:woUserID w:val="1"/>
        </w:rPr>
        <w:t>MLOps</w:t>
      </w:r>
      <w:r>
        <w:rPr>
          <w:woUserID w:val="1"/>
        </w:rPr>
        <w:t>.</w:t>
      </w:r>
    </w:p>
    <w:p w14:paraId="799D594B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42CE9">
      <w:pPr>
        <w:pStyle w:val="4"/>
        <w:keepNext w:val="0"/>
        <w:keepLines w:val="0"/>
        <w:widowControl/>
        <w:suppressLineNumbers w:val="0"/>
        <w:outlineLvl w:val="1"/>
        <w:rPr>
          <w:sz w:val="26"/>
          <w:szCs w:val="26"/>
          <w:woUserID w:val="1"/>
        </w:rPr>
      </w:pPr>
      <w:r>
        <w:rPr>
          <w:rStyle w:val="15"/>
          <w:b/>
          <w:sz w:val="26"/>
          <w:szCs w:val="26"/>
          <w:woUserID w:val="1"/>
        </w:rPr>
        <w:t xml:space="preserve">AI Algorithm Engineer | </w:t>
      </w:r>
      <w:r>
        <w:rPr>
          <w:rStyle w:val="15"/>
          <w:rFonts w:asciiTheme="minorAscii"/>
          <w:b/>
          <w:sz w:val="26"/>
          <w:szCs w:val="26"/>
          <w:lang w:val="en"/>
          <w:woUserID w:val="1"/>
        </w:rPr>
        <w:t>i</w:t>
      </w:r>
      <w:r>
        <w:rPr>
          <w:rStyle w:val="15"/>
          <w:b/>
          <w:sz w:val="26"/>
          <w:szCs w:val="26"/>
          <w:woUserID w:val="1"/>
        </w:rPr>
        <w:t>fchange</w:t>
      </w:r>
      <w:r>
        <w:rPr>
          <w:rStyle w:val="15"/>
          <w:rFonts w:asciiTheme="minorAscii"/>
          <w:b/>
          <w:sz w:val="26"/>
          <w:szCs w:val="26"/>
          <w:lang w:val="en"/>
          <w:woUserID w:val="1"/>
        </w:rPr>
        <w:t>.com</w:t>
      </w:r>
      <w:r>
        <w:rPr>
          <w:rStyle w:val="15"/>
          <w:b/>
          <w:sz w:val="26"/>
          <w:szCs w:val="26"/>
          <w:woUserID w:val="1"/>
        </w:rPr>
        <w:t xml:space="preserve"> | Shanghai</w:t>
      </w:r>
    </w:p>
    <w:p w14:paraId="64D84BEE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rStyle w:val="15"/>
          <w:woUserID w:val="1"/>
        </w:rPr>
        <w:t>Oct 2018 – Jan 2019</w:t>
      </w:r>
    </w:p>
    <w:p w14:paraId="4CF3E5EA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>Implemented deep models for person-job fit and resume ranking.</w:t>
      </w:r>
    </w:p>
    <w:p w14:paraId="282CB780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 xml:space="preserve">Conducted NLP experiments on selectional preferences using </w:t>
      </w:r>
      <w:r>
        <w:rPr>
          <w:rStyle w:val="15"/>
          <w:woUserID w:val="1"/>
        </w:rPr>
        <w:t>CRF</w:t>
      </w:r>
      <w:r>
        <w:rPr>
          <w:woUserID w:val="1"/>
        </w:rPr>
        <w:t xml:space="preserve">, </w:t>
      </w:r>
      <w:r>
        <w:rPr>
          <w:rStyle w:val="15"/>
          <w:woUserID w:val="1"/>
        </w:rPr>
        <w:t>word2vec</w:t>
      </w:r>
      <w:r>
        <w:rPr>
          <w:woUserID w:val="1"/>
        </w:rPr>
        <w:t xml:space="preserve">, and </w:t>
      </w:r>
      <w:r>
        <w:rPr>
          <w:rStyle w:val="15"/>
          <w:woUserID w:val="1"/>
        </w:rPr>
        <w:t>PMI</w:t>
      </w:r>
      <w:r>
        <w:rPr>
          <w:woUserID w:val="1"/>
        </w:rPr>
        <w:t>.</w:t>
      </w:r>
    </w:p>
    <w:p w14:paraId="331132CF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8D923">
      <w:pPr>
        <w:pStyle w:val="4"/>
        <w:keepNext w:val="0"/>
        <w:keepLines w:val="0"/>
        <w:widowControl/>
        <w:suppressLineNumbers w:val="0"/>
        <w:outlineLvl w:val="1"/>
        <w:rPr>
          <w:sz w:val="26"/>
          <w:szCs w:val="26"/>
          <w:woUserID w:val="1"/>
        </w:rPr>
      </w:pPr>
      <w:r>
        <w:rPr>
          <w:rStyle w:val="15"/>
          <w:b/>
          <w:sz w:val="26"/>
          <w:szCs w:val="26"/>
          <w:woUserID w:val="1"/>
        </w:rPr>
        <w:t>NLP Researcher | deepbrain.ai | Shanghai</w:t>
      </w:r>
    </w:p>
    <w:p w14:paraId="744F00AA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rStyle w:val="15"/>
          <w:woUserID w:val="1"/>
        </w:rPr>
        <w:t>Nov 2015 – Sep 2018</w:t>
      </w:r>
    </w:p>
    <w:p w14:paraId="727FCE23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woUserID w:val="1"/>
        </w:rPr>
      </w:pPr>
      <w:r>
        <w:rPr>
          <w:woUserID w:val="1"/>
        </w:rPr>
        <w:t xml:space="preserve">Worked on </w:t>
      </w:r>
      <w:r>
        <w:rPr>
          <w:rStyle w:val="15"/>
          <w:woUserID w:val="1"/>
        </w:rPr>
        <w:t>text summarization</w:t>
      </w:r>
      <w:r>
        <w:rPr>
          <w:woUserID w:val="1"/>
        </w:rPr>
        <w:t xml:space="preserve">, experimenting with </w:t>
      </w:r>
      <w:r>
        <w:rPr>
          <w:rStyle w:val="15"/>
          <w:woUserID w:val="1"/>
        </w:rPr>
        <w:t>Seq2Seq</w:t>
      </w:r>
      <w:r>
        <w:rPr>
          <w:woUserID w:val="1"/>
        </w:rPr>
        <w:t xml:space="preserve">, </w:t>
      </w:r>
      <w:r>
        <w:rPr>
          <w:rStyle w:val="15"/>
          <w:woUserID w:val="1"/>
        </w:rPr>
        <w:t>GAN</w:t>
      </w:r>
      <w:r>
        <w:rPr>
          <w:woUserID w:val="1"/>
        </w:rPr>
        <w:t>, and hybrid decoding architectures.</w:t>
      </w:r>
    </w:p>
    <w:p w14:paraId="3234D252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woUserID w:val="1"/>
        </w:rPr>
      </w:pPr>
      <w:r>
        <w:rPr>
          <w:woUserID w:val="1"/>
        </w:rPr>
        <w:t xml:space="preserve">Developed extractive summarization library and entity recognition models using </w:t>
      </w:r>
      <w:r>
        <w:rPr>
          <w:rStyle w:val="15"/>
          <w:woUserID w:val="1"/>
        </w:rPr>
        <w:t>CRF</w:t>
      </w:r>
      <w:r>
        <w:rPr>
          <w:woUserID w:val="1"/>
        </w:rPr>
        <w:t xml:space="preserve"> and large-scale web data.</w:t>
      </w:r>
    </w:p>
    <w:p w14:paraId="51E53824">
      <w:pPr>
        <w:rPr>
          <w:rStyle w:val="15"/>
          <w:woUserID w:val="1"/>
        </w:rPr>
      </w:pPr>
      <w:r>
        <w:rPr>
          <w:rStyle w:val="15"/>
          <w:woUserID w:val="1"/>
        </w:rPr>
        <w:br w:type="page"/>
      </w:r>
    </w:p>
    <w:p w14:paraId="3E0C9FB3">
      <w:pPr>
        <w:pStyle w:val="3"/>
        <w:keepNext w:val="0"/>
        <w:keepLines w:val="0"/>
        <w:widowControl/>
        <w:suppressLineNumbers w:val="0"/>
        <w:outlineLvl w:val="0"/>
        <w:rPr>
          <w:woUserID w:val="1"/>
        </w:rPr>
      </w:pPr>
      <w:r>
        <w:rPr>
          <w:rStyle w:val="15"/>
          <w:b/>
          <w:woUserID w:val="1"/>
        </w:rPr>
        <w:t>Skills</w:t>
      </w:r>
    </w:p>
    <w:p w14:paraId="2E64864B">
      <w:pPr>
        <w:pStyle w:val="11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Python, TypeScript, SQL, R, Flask, PostgreSQL, Lit, Vite, Gunicorn, Docker, Linux, C++, Java, Machine Learning, NLP, Knowledge Graphs, OCR, MLOps</w:t>
      </w:r>
    </w:p>
    <w:p w14:paraId="1E89EF0B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1053F">
      <w:pPr>
        <w:pStyle w:val="3"/>
        <w:keepNext w:val="0"/>
        <w:keepLines w:val="0"/>
        <w:widowControl/>
        <w:suppressLineNumbers w:val="0"/>
        <w:outlineLvl w:val="0"/>
        <w:rPr>
          <w:woUserID w:val="1"/>
        </w:rPr>
      </w:pPr>
      <w:r>
        <w:rPr>
          <w:rStyle w:val="15"/>
          <w:b/>
          <w:woUserID w:val="1"/>
        </w:rPr>
        <w:t>Awards &amp; Acknowledgments</w:t>
      </w:r>
    </w:p>
    <w:p w14:paraId="0C9A6B73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>IELTS: 6.5 | CET-6: 521</w:t>
      </w:r>
    </w:p>
    <w:p w14:paraId="0E7E0576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t>National Encouragement Award (2012)</w:t>
      </w:r>
    </w:p>
    <w:p w14:paraId="3AEEE636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rPr>
          <w:woUserID w:val="1"/>
        </w:rPr>
      </w:pPr>
      <w:r>
        <w:rPr>
          <w:woUserID w:val="1"/>
        </w:rPr>
        <w:fldChar w:fldCharType="begin"/>
      </w:r>
      <w:r>
        <w:rPr>
          <w:woUserID w:val="1"/>
        </w:rPr>
        <w:instrText xml:space="preserve"> HYPERLINK "https://stats.stackexchange.com/users/103153/lerner-zhang?tab=profile" </w:instrText>
      </w:r>
      <w:r>
        <w:rPr>
          <w:woUserID w:val="1"/>
        </w:rPr>
        <w:fldChar w:fldCharType="separate"/>
      </w:r>
      <w:r>
        <w:rPr>
          <w:rStyle w:val="17"/>
          <w:woUserID w:val="1"/>
        </w:rPr>
        <w:t>25K</w:t>
      </w:r>
      <w:r>
        <w:rPr>
          <w:woUserID w:val="1"/>
        </w:rPr>
        <w:fldChar w:fldCharType="end"/>
      </w:r>
      <w:r>
        <w:rPr>
          <w:lang w:val="en"/>
          <w:woUserID w:val="1"/>
        </w:rPr>
        <w:t xml:space="preserve"> </w:t>
      </w:r>
      <w:r>
        <w:rPr>
          <w:woUserID w:val="1"/>
        </w:rPr>
        <w:t>reputation on StackExchange</w:t>
      </w:r>
    </w:p>
    <w:p w14:paraId="64C924A4">
      <w:pPr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003FC">
      <w:pPr>
        <w:pStyle w:val="3"/>
        <w:keepNext w:val="0"/>
        <w:keepLines w:val="0"/>
        <w:widowControl/>
        <w:suppressLineNumbers w:val="0"/>
        <w:outlineLvl w:val="0"/>
        <w:rPr>
          <w:woUserID w:val="1"/>
        </w:rPr>
      </w:pPr>
      <w:r>
        <w:rPr>
          <w:rStyle w:val="15"/>
          <w:b/>
          <w:woUserID w:val="1"/>
        </w:rPr>
        <w:t>Courses</w:t>
      </w:r>
    </w:p>
    <w:p w14:paraId="5934A105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  <w:rPr>
          <w:rFonts w:hint="default"/>
          <w:lang w:val="en" w:eastAsia="zh-CN"/>
          <w:woUserID w:val="1"/>
        </w:rPr>
      </w:pPr>
      <w:bookmarkStart w:id="0" w:name="_GoBack"/>
      <w:r>
        <w:rPr>
          <w:woUserID w:val="1"/>
        </w:rPr>
        <w:t>CS224N – NLP with Deep Learning</w:t>
      </w:r>
    </w:p>
    <w:p w14:paraId="5FCE99CC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  <w:rPr>
          <w:rFonts w:hint="default"/>
          <w:lang w:val="en" w:eastAsia="zh-CN"/>
          <w:woUserID w:val="1"/>
        </w:rPr>
      </w:pPr>
      <w:r>
        <w:rPr>
          <w:woUserID w:val="1"/>
        </w:rPr>
        <w:t>CS230 – Deep Learning</w:t>
      </w:r>
    </w:p>
    <w:p w14:paraId="10E5A8AB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  <w:rPr>
          <w:rFonts w:hint="default"/>
          <w:lang w:val="en" w:eastAsia="zh-CN"/>
          <w:woUserID w:val="1"/>
        </w:rPr>
      </w:pPr>
      <w:r>
        <w:rPr>
          <w:woUserID w:val="1"/>
        </w:rPr>
        <w:t>CS228 – Probabilistic Graphical Models</w:t>
      </w:r>
    </w:p>
    <w:p w14:paraId="0D76D63B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  <w:rPr>
          <w:rFonts w:hint="default"/>
          <w:lang w:val="en" w:eastAsia="zh-CN"/>
          <w:woUserID w:val="1"/>
        </w:rPr>
      </w:pPr>
      <w:r>
        <w:rPr>
          <w:woUserID w:val="1"/>
        </w:rPr>
        <w:t>Algorithmic Toolbox</w:t>
      </w:r>
    </w:p>
    <w:p w14:paraId="5593BC73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  <w:rPr>
          <w:rFonts w:hint="default"/>
          <w:lang w:val="en" w:eastAsia="zh-CN"/>
          <w:woUserID w:val="1"/>
        </w:rPr>
      </w:pPr>
      <w:r>
        <w:rPr>
          <w:woUserID w:val="1"/>
        </w:rPr>
        <w:t>Algorithms on Graphs</w:t>
      </w:r>
    </w:p>
    <w:p w14:paraId="415ACA71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  <w:rPr>
          <w:rFonts w:hint="default"/>
          <w:lang w:val="en" w:eastAsia="zh-CN"/>
          <w:woUserID w:val="1"/>
        </w:rPr>
      </w:pPr>
      <w:r>
        <w:rPr>
          <w:woUserID w:val="1"/>
        </w:rPr>
        <w:t>Linear Regression</w:t>
      </w:r>
    </w:p>
    <w:p w14:paraId="4DC0ACBB">
      <w:pPr>
        <w:pStyle w:val="11"/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right="0" w:rightChars="0" w:hanging="420" w:firstLineChars="0"/>
        <w:rPr>
          <w:rFonts w:hint="default"/>
          <w:lang w:val="en" w:eastAsia="zh-CN"/>
          <w:woUserID w:val="1"/>
        </w:rPr>
      </w:pPr>
      <w:r>
        <w:rPr>
          <w:woUserID w:val="1"/>
        </w:rPr>
        <w:t>Inferential Statistic</w:t>
      </w:r>
      <w:r>
        <w:rPr>
          <w:lang w:val="en"/>
          <w:woUserID w:val="1"/>
        </w:rPr>
        <w:t>s</w:t>
      </w:r>
    </w:p>
    <w:bookmarkEnd w:id="0"/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CC26B"/>
    <w:multiLevelType w:val="multilevel"/>
    <w:tmpl w:val="EEFCC2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7FB2C59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E73A185"/>
    <w:rsid w:val="6FFF37D2"/>
    <w:rsid w:val="70DE2EF1"/>
    <w:rsid w:val="76F74E2D"/>
    <w:rsid w:val="787D50D9"/>
    <w:rsid w:val="7C5F4108"/>
    <w:rsid w:val="7CFF221A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D7B6920C"/>
    <w:rsid w:val="E7FE3684"/>
    <w:rsid w:val="EFFF70E4"/>
    <w:rsid w:val="F7EEC240"/>
    <w:rsid w:val="FBF75102"/>
    <w:rsid w:val="FDDC5620"/>
    <w:rsid w:val="FDEA700A"/>
    <w:rsid w:val="FF5D5704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Emphasis"/>
    <w:basedOn w:val="14"/>
    <w:qFormat/>
    <w:uiPriority w:val="0"/>
    <w:rPr>
      <w:i/>
    </w:rPr>
  </w:style>
  <w:style w:type="character" w:styleId="17">
    <w:name w:val="Hyperlink"/>
    <w:basedOn w:val="1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WWO_wpscloud_20251023191926-c3cb9a6fbd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terms:modified xsi:type="dcterms:W3CDTF">2025-10-27T12:38:02Z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2052-12.9.0.23551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A6F7B2AEBFD945882AF7FE685F298720_43</vt:lpwstr>
  </property>
</Properties>
</file>